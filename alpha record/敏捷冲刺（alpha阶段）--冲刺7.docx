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敏捷冲刺——alpha阶段 Day07</w:t>
      </w:r>
    </w:p>
    <w:p>
      <w:pPr>
        <w:numPr>
          <w:ilvl w:val="0"/>
          <w:numId w:val="0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情况简述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52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Alpha阶段Day07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2024.4.28-2024.5.4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2024.5.4 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主要是对今天完成任务的总结和对进度的掌握，规划明天的计划。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（3）要求：团队在冲刺的七天内，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每天发布一篇冲刺报告</w:t>
      </w:r>
      <w:r>
        <w:rPr>
          <w:rFonts w:hint="eastAsia"/>
          <w:sz w:val="24"/>
          <w:szCs w:val="24"/>
          <w:lang w:val="en-US" w:eastAsia="zh-CN"/>
        </w:rPr>
        <w:t>，共七篇：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提供当天站立式会议照片一张。</w:t>
      </w:r>
    </w:p>
    <w:p>
      <w:pPr>
        <w:numPr>
          <w:ilvl w:val="0"/>
          <w:numId w:val="0"/>
        </w:numPr>
        <w:ind w:leftChars="200"/>
        <w:rPr>
          <w:rFonts w:hint="eastAsia" w:eastAsia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14190" cy="1870075"/>
            <wp:effectExtent l="0" t="0" r="381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每个人的工作 （有work item 的ID），并将其记录在码云（Github）项目管理中：</w:t>
      </w:r>
    </w:p>
    <w:p>
      <w:pPr>
        <w:numPr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任务进度：今天是我们alpha阶段冲刺的第七天</w:t>
      </w:r>
    </w:p>
    <w:tbl>
      <w:tblPr>
        <w:tblStyle w:val="12"/>
        <w:tblW w:w="65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46"/>
        <w:gridCol w:w="1656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昨天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编写前端界面，关于识别垃圾。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后端数据库建立，逻辑代码初步完成。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进行调用Python程序进行识别垃圾。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代码优化。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Java调用python出现了一些问题，包括包找不到的问题。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总结近期任务以及整理未完成的任务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  <w:t>为整个阶段做一个总结，并讨论下一阶段任务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  <w:t>今天项目进行的比较顺利，目前没遇到问题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将模型封装，实现传入图片，返回label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先供给开发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寻找更准确的数据集。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模型识别还是会出现小概率识别错误，是要从数据集作为切入点还是从模型优化？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继续完成界面设计与实现。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完成最后的部分。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  <w:t>基本完成，还需完善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继续尝试使用ai帮助理解代码。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继续了解代码并且测试垃圾识别功能。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对总体的模块理解还不够。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68595" cy="1590675"/>
            <wp:effectExtent l="0" t="0" r="190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按任务卡片数统计：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drawing>
          <wp:inline distT="0" distB="0" distL="114300" distR="114300">
            <wp:extent cx="5268595" cy="2139315"/>
            <wp:effectExtent l="0" t="0" r="1905" b="6985"/>
            <wp:docPr id="9" name="图片 9" descr="4bd8909b2c1956953e00ad2e12465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bd8909b2c1956953e00ad2e124659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每人的代码/文档签入记录：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b/>
          <w:bCs/>
          <w:sz w:val="24"/>
          <w:szCs w:val="24"/>
          <w:lang w:val="en-US" w:eastAsia="zh"/>
        </w:rPr>
      </w:pPr>
      <w:r>
        <w:drawing>
          <wp:inline distT="0" distB="0" distL="114300" distR="114300">
            <wp:extent cx="5273040" cy="1428115"/>
            <wp:effectExtent l="0" t="0" r="1016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03" w:firstLineChars="0"/>
      </w:pPr>
      <w:r>
        <w:rPr>
          <w:rFonts w:hint="eastAsia"/>
          <w:sz w:val="24"/>
          <w:szCs w:val="24"/>
          <w:lang w:val="en-US" w:eastAsia="zh-CN"/>
        </w:rPr>
        <w:t>适当的项目程序／模块的最新（运行）截图。</w:t>
      </w:r>
    </w:p>
    <w:p>
      <w:pPr>
        <w:numPr>
          <w:numId w:val="0"/>
        </w:numPr>
        <w:ind w:left="403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引入jpython进行调用python代码</w:t>
      </w:r>
    </w:p>
    <w:p>
      <w:pPr>
        <w:numPr>
          <w:numId w:val="0"/>
        </w:numPr>
        <w:ind w:left="403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095375"/>
            <wp:effectExtent l="0" t="0" r="317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Java运行类运行程序查询垃圾类型：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12815" cy="4660265"/>
            <wp:effectExtent l="0" t="0" r="698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1230" cy="3422015"/>
            <wp:effectExtent l="0" t="0" r="1270" b="6985"/>
            <wp:docPr id="5" name="图片 5" descr="3dcac9e81295d9a93e8a183803d7f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dcac9e81295d9a93e8a183803d7f3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30D0DB"/>
    <w:multiLevelType w:val="multilevel"/>
    <w:tmpl w:val="8F30D0DB"/>
    <w:lvl w:ilvl="0" w:tentative="0">
      <w:start w:val="3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abstractNum w:abstractNumId="1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2">
    <w:nsid w:val="C1973CB4"/>
    <w:multiLevelType w:val="singleLevel"/>
    <w:tmpl w:val="C1973C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99D3071"/>
    <w:multiLevelType w:val="singleLevel"/>
    <w:tmpl w:val="499D3071"/>
    <w:lvl w:ilvl="0" w:tentative="0">
      <w:start w:val="5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</w:abstractNum>
  <w:abstractNum w:abstractNumId="4">
    <w:nsid w:val="6B27452B"/>
    <w:multiLevelType w:val="singleLevel"/>
    <w:tmpl w:val="6B2745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49C9149"/>
    <w:multiLevelType w:val="multilevel"/>
    <w:tmpl w:val="749C9149"/>
    <w:lvl w:ilvl="0" w:tentative="0">
      <w:start w:val="4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18D561B"/>
    <w:rsid w:val="07011CC2"/>
    <w:rsid w:val="075A7231"/>
    <w:rsid w:val="07644792"/>
    <w:rsid w:val="08CA2A7A"/>
    <w:rsid w:val="09284798"/>
    <w:rsid w:val="0C2549C6"/>
    <w:rsid w:val="0F2B6FD9"/>
    <w:rsid w:val="178E7A6B"/>
    <w:rsid w:val="183C240D"/>
    <w:rsid w:val="1AA24D9F"/>
    <w:rsid w:val="1E67CFE0"/>
    <w:rsid w:val="206435C1"/>
    <w:rsid w:val="28DA2E89"/>
    <w:rsid w:val="2A4254F9"/>
    <w:rsid w:val="2D1F32F4"/>
    <w:rsid w:val="2DC9401A"/>
    <w:rsid w:val="2DFE4752"/>
    <w:rsid w:val="30AA1F11"/>
    <w:rsid w:val="323B4D81"/>
    <w:rsid w:val="34B70380"/>
    <w:rsid w:val="34B903C2"/>
    <w:rsid w:val="34BA0C5D"/>
    <w:rsid w:val="3AE174A3"/>
    <w:rsid w:val="3BDF2EBE"/>
    <w:rsid w:val="3EBFE246"/>
    <w:rsid w:val="3EE70D61"/>
    <w:rsid w:val="43446334"/>
    <w:rsid w:val="44A84E71"/>
    <w:rsid w:val="45E85C48"/>
    <w:rsid w:val="477DCE1E"/>
    <w:rsid w:val="484D5B88"/>
    <w:rsid w:val="4B6E6C91"/>
    <w:rsid w:val="4CAB074D"/>
    <w:rsid w:val="4CADFB01"/>
    <w:rsid w:val="4CFD3094"/>
    <w:rsid w:val="4DD10772"/>
    <w:rsid w:val="55945F73"/>
    <w:rsid w:val="56103D36"/>
    <w:rsid w:val="573E1E21"/>
    <w:rsid w:val="587BA282"/>
    <w:rsid w:val="5B487E91"/>
    <w:rsid w:val="5B7E238B"/>
    <w:rsid w:val="5CF9550F"/>
    <w:rsid w:val="5EFEBDE8"/>
    <w:rsid w:val="5FF5AFF5"/>
    <w:rsid w:val="615F1CCB"/>
    <w:rsid w:val="63632E4E"/>
    <w:rsid w:val="685472BC"/>
    <w:rsid w:val="6896065D"/>
    <w:rsid w:val="68CA2609"/>
    <w:rsid w:val="68CC1AED"/>
    <w:rsid w:val="6908153F"/>
    <w:rsid w:val="69BB0F42"/>
    <w:rsid w:val="6A637494"/>
    <w:rsid w:val="6BCF62E6"/>
    <w:rsid w:val="6C4E103E"/>
    <w:rsid w:val="6CD3A16D"/>
    <w:rsid w:val="6D535020"/>
    <w:rsid w:val="6D73276D"/>
    <w:rsid w:val="6E5F49A6"/>
    <w:rsid w:val="6FAC3939"/>
    <w:rsid w:val="6FFF37D2"/>
    <w:rsid w:val="70DE2EF1"/>
    <w:rsid w:val="73CAAEB9"/>
    <w:rsid w:val="755CD3C6"/>
    <w:rsid w:val="77DED1CC"/>
    <w:rsid w:val="7B5909EE"/>
    <w:rsid w:val="7BD2F2E1"/>
    <w:rsid w:val="7C5F4108"/>
    <w:rsid w:val="7D01005E"/>
    <w:rsid w:val="7DAF1563"/>
    <w:rsid w:val="7E3620A1"/>
    <w:rsid w:val="7E6FAC20"/>
    <w:rsid w:val="7F79C282"/>
    <w:rsid w:val="7F7B6CAE"/>
    <w:rsid w:val="7FBA0EC6"/>
    <w:rsid w:val="7FBF6DD0"/>
    <w:rsid w:val="7FBFD84D"/>
    <w:rsid w:val="7FCD17FE"/>
    <w:rsid w:val="7FD1CF9B"/>
    <w:rsid w:val="7FD7E9A0"/>
    <w:rsid w:val="7FE9FBB2"/>
    <w:rsid w:val="8FFFA67E"/>
    <w:rsid w:val="97FF6C74"/>
    <w:rsid w:val="99D92736"/>
    <w:rsid w:val="9FAD350E"/>
    <w:rsid w:val="A97F623E"/>
    <w:rsid w:val="AFBF8780"/>
    <w:rsid w:val="B2F75958"/>
    <w:rsid w:val="BEEFCB4B"/>
    <w:rsid w:val="BFBF7695"/>
    <w:rsid w:val="BFE6F841"/>
    <w:rsid w:val="BFFEAD14"/>
    <w:rsid w:val="D5DE8897"/>
    <w:rsid w:val="D76F62E3"/>
    <w:rsid w:val="DA7F643E"/>
    <w:rsid w:val="DBCF11E4"/>
    <w:rsid w:val="DCFBBACB"/>
    <w:rsid w:val="DD7B14F6"/>
    <w:rsid w:val="DDE24753"/>
    <w:rsid w:val="DFFE24D3"/>
    <w:rsid w:val="E7FE3684"/>
    <w:rsid w:val="EF4CF7F4"/>
    <w:rsid w:val="EF4F6D77"/>
    <w:rsid w:val="EFDC371C"/>
    <w:rsid w:val="EFDE174A"/>
    <w:rsid w:val="EFFF70E4"/>
    <w:rsid w:val="F5FD27B5"/>
    <w:rsid w:val="F7EEC240"/>
    <w:rsid w:val="FBF75102"/>
    <w:rsid w:val="FCEF9CB1"/>
    <w:rsid w:val="FDDC5620"/>
    <w:rsid w:val="FDEA700A"/>
    <w:rsid w:val="FEDBAACE"/>
    <w:rsid w:val="FEFFDB7E"/>
    <w:rsid w:val="FFBFCE42"/>
    <w:rsid w:val="FFDF540B"/>
    <w:rsid w:val="FFDFC7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4207257647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2024-05-05T14:40:44Z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998D6124F37840C8AED72656FEA9D68C_13</vt:lpwstr>
  </property>
</Properties>
</file>