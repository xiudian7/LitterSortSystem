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敏捷冲刺——beta阶段 Day04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冲刺要求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在为期两周的时间内，安排冲刺四天。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(1)情况简述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5000" w:type="pct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Beta阶段Day04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2024.6.1-6.9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2024.6.8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173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敏捷冲刺第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二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天：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主要是成员之间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的细化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安排与讨论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。并就需要添加的功能进行分工，明确每个人的今日与明日计划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站立式会议照片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66690" cy="2543175"/>
            <wp:effectExtent l="0" t="0" r="3810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</w:t>
      </w:r>
      <w:r>
        <w:rPr>
          <w:rFonts w:hint="eastAsia"/>
          <w:sz w:val="24"/>
          <w:szCs w:val="24"/>
          <w:lang w:val="en-US" w:eastAsia="zh"/>
        </w:rPr>
        <w:t>这</w:t>
      </w:r>
      <w:r>
        <w:rPr>
          <w:rFonts w:hint="eastAsia"/>
          <w:sz w:val="24"/>
          <w:szCs w:val="24"/>
          <w:lang w:val="en-US" w:eastAsia="zh-CN"/>
        </w:rPr>
        <w:t>是我们alpha阶段冲刺的第四天。</w:t>
      </w:r>
    </w:p>
    <w:tbl>
      <w:tblPr>
        <w:tblStyle w:val="12"/>
        <w:tblW w:w="657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46"/>
        <w:gridCol w:w="1656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昨天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树莓派实现拍照功能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Java调用拍照功能。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使用网络通信，调试的过程中还是有遇到一些问题，不如串口不通。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1、主动和组员进行询问，把握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各个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任务进度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2、整理总结近期已完成的任务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总结beta阶段遇到的问题和复盘。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今天我觉得复盘的还挺顺利的，没有遇到什么困难。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帮助完成使用树莓派拍照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更新python代码，运行到项目中。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将机器学习代码更新到项目中时还需要和原项目的api做一个调试。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修改前端内容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把前端样式做出来。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对前端样式理解不深刻，修改的成果不是很满意，会继续改。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学习postman测试工具对功能进行调试。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写一个测试报告和提交bug。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对测试报告的格式和详细内容写的还是不够好。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73040" cy="932815"/>
            <wp:effectExtent l="0" t="0" r="1016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4360" cy="2329180"/>
            <wp:effectExtent l="0" t="0" r="2540" b="762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>Github提交记录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drawing>
          <wp:inline distT="0" distB="0" distL="114300" distR="114300">
            <wp:extent cx="6396355" cy="953770"/>
            <wp:effectExtent l="0" t="0" r="4445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635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1">
    <w:nsid w:val="27F4AAFB"/>
    <w:multiLevelType w:val="singleLevel"/>
    <w:tmpl w:val="27F4AA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4AA4029"/>
    <w:multiLevelType w:val="singleLevel"/>
    <w:tmpl w:val="34AA4029"/>
    <w:lvl w:ilvl="0" w:tentative="0">
      <w:start w:val="4"/>
      <w:numFmt w:val="decimal"/>
      <w:suff w:val="space"/>
      <w:lvlText w:val="(%1)"/>
      <w:lvlJc w:val="left"/>
    </w:lvl>
  </w:abstractNum>
  <w:abstractNum w:abstractNumId="3">
    <w:nsid w:val="6FBE05E6"/>
    <w:multiLevelType w:val="singleLevel"/>
    <w:tmpl w:val="6FBE05E6"/>
    <w:lvl w:ilvl="0" w:tentative="0">
      <w:start w:val="2"/>
      <w:numFmt w:val="decimal"/>
      <w:suff w:val="space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1C73C8F"/>
    <w:rsid w:val="039E57AB"/>
    <w:rsid w:val="07011CC2"/>
    <w:rsid w:val="07644792"/>
    <w:rsid w:val="09284798"/>
    <w:rsid w:val="095873B7"/>
    <w:rsid w:val="0CA77D60"/>
    <w:rsid w:val="0F2B6FD9"/>
    <w:rsid w:val="0FA71432"/>
    <w:rsid w:val="14057BCF"/>
    <w:rsid w:val="183C240D"/>
    <w:rsid w:val="18921694"/>
    <w:rsid w:val="18DF35C3"/>
    <w:rsid w:val="1AA24D9F"/>
    <w:rsid w:val="1CAF5FB8"/>
    <w:rsid w:val="1DFDC4E4"/>
    <w:rsid w:val="1E7B64CA"/>
    <w:rsid w:val="1EFE9ACF"/>
    <w:rsid w:val="20B34CB4"/>
    <w:rsid w:val="218963C0"/>
    <w:rsid w:val="26FB189D"/>
    <w:rsid w:val="28DA2E89"/>
    <w:rsid w:val="2A4254F9"/>
    <w:rsid w:val="2D1F32F4"/>
    <w:rsid w:val="323B4D81"/>
    <w:rsid w:val="338F3FCB"/>
    <w:rsid w:val="33BEF098"/>
    <w:rsid w:val="34B70380"/>
    <w:rsid w:val="35216C38"/>
    <w:rsid w:val="370C2049"/>
    <w:rsid w:val="37545551"/>
    <w:rsid w:val="399941B4"/>
    <w:rsid w:val="3AE174A3"/>
    <w:rsid w:val="3BC27D10"/>
    <w:rsid w:val="3F77F00D"/>
    <w:rsid w:val="3F7EA5C3"/>
    <w:rsid w:val="43446334"/>
    <w:rsid w:val="43755937"/>
    <w:rsid w:val="445D28B8"/>
    <w:rsid w:val="44A84E71"/>
    <w:rsid w:val="473C75BC"/>
    <w:rsid w:val="477DCE1E"/>
    <w:rsid w:val="4A4E49D9"/>
    <w:rsid w:val="4FE757A2"/>
    <w:rsid w:val="53BF16D3"/>
    <w:rsid w:val="55AE2CDB"/>
    <w:rsid w:val="569FE1E9"/>
    <w:rsid w:val="573E1E21"/>
    <w:rsid w:val="57ED23A1"/>
    <w:rsid w:val="5B487E91"/>
    <w:rsid w:val="5B7DB423"/>
    <w:rsid w:val="5C89235E"/>
    <w:rsid w:val="5CF7FE10"/>
    <w:rsid w:val="5CF9550F"/>
    <w:rsid w:val="5EFEBDE8"/>
    <w:rsid w:val="5F0259A4"/>
    <w:rsid w:val="5F32363A"/>
    <w:rsid w:val="5F7E59EC"/>
    <w:rsid w:val="64537F48"/>
    <w:rsid w:val="660D1128"/>
    <w:rsid w:val="68CA2609"/>
    <w:rsid w:val="68CC1AED"/>
    <w:rsid w:val="69BB0F42"/>
    <w:rsid w:val="69FF6FDA"/>
    <w:rsid w:val="6A637494"/>
    <w:rsid w:val="6BCF62E6"/>
    <w:rsid w:val="6CD3A16D"/>
    <w:rsid w:val="6D535020"/>
    <w:rsid w:val="6E5F49A6"/>
    <w:rsid w:val="6FB79D44"/>
    <w:rsid w:val="6FFF37D2"/>
    <w:rsid w:val="6FFFE548"/>
    <w:rsid w:val="70DE2EF1"/>
    <w:rsid w:val="74CC3950"/>
    <w:rsid w:val="75080D88"/>
    <w:rsid w:val="7BE4FF14"/>
    <w:rsid w:val="7C5F4108"/>
    <w:rsid w:val="7D6B6457"/>
    <w:rsid w:val="7E897761"/>
    <w:rsid w:val="7EBC3294"/>
    <w:rsid w:val="7F79C282"/>
    <w:rsid w:val="7F7B6CAE"/>
    <w:rsid w:val="7FAF3831"/>
    <w:rsid w:val="7FBF6DD0"/>
    <w:rsid w:val="7FBF98DC"/>
    <w:rsid w:val="7FCD17FE"/>
    <w:rsid w:val="7FD7E9A0"/>
    <w:rsid w:val="7FE9FBB2"/>
    <w:rsid w:val="7FFF9539"/>
    <w:rsid w:val="8FFFA67E"/>
    <w:rsid w:val="9AA6A598"/>
    <w:rsid w:val="9EEE4EBD"/>
    <w:rsid w:val="A6BF2F4C"/>
    <w:rsid w:val="A97F623E"/>
    <w:rsid w:val="AFBF8780"/>
    <w:rsid w:val="BB49A69E"/>
    <w:rsid w:val="BEEFCB4B"/>
    <w:rsid w:val="BFE3D04F"/>
    <w:rsid w:val="BFE6F841"/>
    <w:rsid w:val="D5DE8897"/>
    <w:rsid w:val="D77D2F3D"/>
    <w:rsid w:val="DA9F30EF"/>
    <w:rsid w:val="DAFD0F9F"/>
    <w:rsid w:val="E6EF386C"/>
    <w:rsid w:val="E7FE3684"/>
    <w:rsid w:val="EABF5DE3"/>
    <w:rsid w:val="EBF6CB7E"/>
    <w:rsid w:val="EFAFD48B"/>
    <w:rsid w:val="EFBD77FF"/>
    <w:rsid w:val="EFFF70E4"/>
    <w:rsid w:val="F36EC95C"/>
    <w:rsid w:val="F77ECB9F"/>
    <w:rsid w:val="F7DD82A1"/>
    <w:rsid w:val="F7EEC240"/>
    <w:rsid w:val="F7FB1A1C"/>
    <w:rsid w:val="F9BFA546"/>
    <w:rsid w:val="F9FDDFB8"/>
    <w:rsid w:val="FBF75102"/>
    <w:rsid w:val="FBFEF2F9"/>
    <w:rsid w:val="FBFF3F95"/>
    <w:rsid w:val="FDDC5620"/>
    <w:rsid w:val="FDEA700A"/>
    <w:rsid w:val="FFBFCE42"/>
    <w:rsid w:val="FFDBA356"/>
    <w:rsid w:val="FFF9581A"/>
    <w:rsid w:val="FFFB8E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FollowedHyperlink"/>
    <w:basedOn w:val="13"/>
    <w:autoRedefine/>
    <w:qFormat/>
    <w:uiPriority w:val="0"/>
    <w:rPr>
      <w:color w:val="800080"/>
      <w:u w:val="single"/>
    </w:rPr>
  </w:style>
  <w:style w:type="character" w:styleId="16">
    <w:name w:val="Hyperlink"/>
    <w:basedOn w:val="1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98307558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0</Words>
  <Characters>0</Characters>
  <Lines>1</Lines>
  <Paragraphs>1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2024-06-09T03:10:09Z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74033D6C419D4A7296037B1B1992AC65_13</vt:lpwstr>
  </property>
</Properties>
</file>